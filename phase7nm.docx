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04B" w:rsidRDefault="000C59B0">
      <w:pPr>
        <w:jc w:val="center"/>
        <w:rPr>
          <w:rFonts w:ascii="Arial Black" w:hAnsi="Arial Black"/>
          <w:b/>
          <w:bCs/>
          <w:sz w:val="36"/>
          <w:szCs w:val="36"/>
        </w:rPr>
      </w:pPr>
      <w:bookmarkStart w:id="0" w:name="_GoBack"/>
      <w:bookmarkEnd w:id="0"/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2A404B" w:rsidRDefault="000C59B0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2A404B" w:rsidRDefault="002A404B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2A404B" w:rsidRDefault="002A404B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2A404B" w:rsidRDefault="000C59B0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Team Members</w:t>
      </w:r>
    </w:p>
    <w:p w:rsidR="002A404B" w:rsidRDefault="000C59B0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1. K. Thavachselvi</w:t>
      </w:r>
    </w:p>
    <w:p w:rsidR="002A404B" w:rsidRDefault="000C59B0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2. B. Mohanapriya</w:t>
      </w:r>
    </w:p>
    <w:p w:rsidR="002A404B" w:rsidRDefault="000C59B0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3. K. Thamaraiselvi</w:t>
      </w:r>
    </w:p>
    <w:p w:rsidR="002A404B" w:rsidRDefault="000C59B0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 R. Sivarajani</w:t>
      </w:r>
    </w:p>
    <w:p w:rsidR="002A404B" w:rsidRDefault="000C59B0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5. S.Thasmeem</w:t>
      </w:r>
    </w:p>
    <w:p w:rsidR="002A404B" w:rsidRDefault="000C59B0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Project Submitted By</w:t>
      </w:r>
    </w:p>
    <w:p w:rsidR="002A404B" w:rsidRDefault="000C59B0">
      <w:pPr>
        <w:pStyle w:val="BodyText"/>
      </w:pPr>
      <w:r>
        <w:rPr>
          <w:rStyle w:val="Strong"/>
          <w:rFonts w:ascii="Arial" w:hAnsi="Arial"/>
          <w:sz w:val="26"/>
          <w:szCs w:val="26"/>
        </w:rPr>
        <w:t>B.Sc. Information Technology</w:t>
      </w:r>
    </w:p>
    <w:p w:rsidR="002A404B" w:rsidRDefault="000C59B0">
      <w:pPr>
        <w:pStyle w:val="BodyText"/>
      </w:pPr>
      <w:r>
        <w:rPr>
          <w:rStyle w:val="Strong"/>
          <w:rFonts w:ascii="Arial" w:hAnsi="Arial"/>
          <w:sz w:val="26"/>
          <w:szCs w:val="26"/>
        </w:rPr>
        <w:t xml:space="preserve">Dr. </w:t>
      </w:r>
      <w:r>
        <w:rPr>
          <w:rStyle w:val="Strong"/>
          <w:rFonts w:ascii="Arial" w:hAnsi="Arial"/>
          <w:color w:val="000000"/>
          <w:sz w:val="26"/>
          <w:szCs w:val="26"/>
        </w:rPr>
        <w:t xml:space="preserve">Umayal  Ramanathan </w:t>
      </w:r>
      <w:r>
        <w:rPr>
          <w:rStyle w:val="Strong"/>
          <w:rFonts w:ascii="Arial" w:hAnsi="Arial"/>
          <w:sz w:val="26"/>
          <w:szCs w:val="26"/>
        </w:rPr>
        <w:t>College For Women</w:t>
      </w:r>
    </w:p>
    <w:p w:rsidR="002A404B" w:rsidRDefault="000C59B0">
      <w:pPr>
        <w:pStyle w:val="BodyText"/>
      </w:pPr>
      <w:r>
        <w:rPr>
          <w:rStyle w:val="Strong"/>
          <w:rFonts w:ascii="Arial" w:hAnsi="Arial"/>
          <w:sz w:val="26"/>
          <w:szCs w:val="26"/>
        </w:rPr>
        <w:t>Academic Year: 2026–2027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0C59B0">
      <w:pPr>
        <w:pStyle w:val="BodyText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Arial Black" w:hAnsi="Arial Black"/>
          <w:sz w:val="32"/>
          <w:szCs w:val="32"/>
        </w:rPr>
        <w:t>7. Project Documentation Phase</w:t>
      </w: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7.1 Introduction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Documentation Phase is the stage where all the activities performed during the project are organized and recorded in a systematic manner.</w:t>
      </w:r>
    </w:p>
    <w:p w:rsidR="002A404B" w:rsidRDefault="000C59B0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Calibri" w:hAnsi="Calibri"/>
          <w:sz w:val="28"/>
          <w:szCs w:val="28"/>
        </w:rPr>
        <w:t xml:space="preserve">The project </w:t>
      </w:r>
      <w:r>
        <w:rPr>
          <w:rStyle w:val="Strong"/>
          <w:rFonts w:ascii="Calibri" w:hAnsi="Calibri"/>
          <w:sz w:val="28"/>
          <w:szCs w:val="28"/>
        </w:rPr>
        <w:t>“Implement Client Sc</w:t>
      </w:r>
      <w:r>
        <w:rPr>
          <w:rStyle w:val="Strong"/>
          <w:rFonts w:ascii="Calibri" w:hAnsi="Calibri"/>
          <w:sz w:val="28"/>
          <w:szCs w:val="28"/>
        </w:rPr>
        <w:t>ript &amp; UI Policy (Incident)”</w:t>
      </w:r>
      <w:r>
        <w:rPr>
          <w:rFonts w:ascii="Calibri" w:hAnsi="Calibri"/>
          <w:sz w:val="28"/>
          <w:szCs w:val="28"/>
        </w:rPr>
        <w:t xml:space="preserve"> was developed using the ServiceNow platform. The documentation records the project idea, requirements, design, development, testing, and final outcome.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Proper documentation helps the team to clearly present the project work and</w:t>
      </w:r>
      <w:r>
        <w:rPr>
          <w:rFonts w:ascii="Calibri" w:hAnsi="Calibri"/>
          <w:sz w:val="28"/>
          <w:szCs w:val="28"/>
        </w:rPr>
        <w:t xml:space="preserve"> provides a reference for future maintenance and improvements.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>7.2 Purpose of Documentation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purposes of project documentation are: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maintain a complete record of the project.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explain the project objectives and requirements.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record the development activities.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document the Client Script and UI Policy implementation.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provide evidence through screenshots.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record the testing process and results.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make the project easy to understand and maintain.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To support the f</w:t>
      </w:r>
      <w:r>
        <w:rPr>
          <w:rFonts w:ascii="Calibri" w:hAnsi="Calibri"/>
          <w:sz w:val="28"/>
          <w:szCs w:val="28"/>
        </w:rPr>
        <w:t xml:space="preserve">inal project submission and demonstration. 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7.3 Documentation Structure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documentation is organized into the following eight phases: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val="en-US" w:eastAsia="en-US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0475" cy="3425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404B" w:rsidRDefault="000C59B0">
      <w:pPr>
        <w:pStyle w:val="BodyText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sz w:val="28"/>
          <w:szCs w:val="28"/>
        </w:rPr>
        <w:t>Each phase describes the activities completed during the corresponding stage of the project.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7.4 Project D</w:t>
      </w:r>
      <w:r>
        <w:rPr>
          <w:rStyle w:val="Strong"/>
          <w:rFonts w:ascii="Calibri" w:hAnsi="Calibri"/>
          <w:b/>
          <w:bCs/>
          <w:sz w:val="28"/>
          <w:szCs w:val="28"/>
        </w:rPr>
        <w:t>ocumentation Content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documentation contains the important information required to understand the complete project.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It includes: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Project introduction and objectives.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Problems identified in the Incident form.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Functional and non-functional requirements.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Project design and planning.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Client Script implementation.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implementation.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Testing procedures and results.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Screenshots of development and testing.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Final project outcome.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GitHub repository information.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Project demonstration information. </w:t>
      </w: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7.5 Development Documentation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development activities were recorded to show how the project was implemented in ServiceNow.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development activities included: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Opening the ServiceNow Incident module.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Identifying the required Incident fields.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Creating the Client Script.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Configuring the Client Script.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Adding the required script logic.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Creating the UI Policy.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Defining the UI Policy condition.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Creating the UI Policy Action.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Saving and verifying the configuration.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Opening the Incident form t</w:t>
      </w:r>
      <w:r>
        <w:rPr>
          <w:rFonts w:ascii="Calibri" w:hAnsi="Calibri"/>
          <w:sz w:val="28"/>
          <w:szCs w:val="28"/>
        </w:rPr>
        <w:t xml:space="preserve">o check the developed functionality. 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Client Scripts and UI Policies are client-side features used to control and manage form behavior in ServiceNow.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.6 Testing Documentation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After completing the development, the Incident form was tested to verify whethe</w:t>
      </w:r>
      <w:r>
        <w:rPr>
          <w:rFonts w:ascii="Calibri" w:hAnsi="Calibri"/>
          <w:sz w:val="28"/>
          <w:szCs w:val="28"/>
        </w:rPr>
        <w:t>r the implemented functionality worked as expected.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testing included: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Opening the Incident form.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Entering different values.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Changing the Impact and Urgency values.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Checking the Priority value.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Checking mandatory field behavior.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Checking validation messages.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Checking Client Script functionality.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Checking UI Policy functionality.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Verifying the final Incident form.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7.7 Documentation of Final Result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final result of the project was documented after completing the development a</w:t>
      </w:r>
      <w:r>
        <w:rPr>
          <w:rFonts w:ascii="Calibri" w:hAnsi="Calibri"/>
          <w:sz w:val="28"/>
          <w:szCs w:val="28"/>
        </w:rPr>
        <w:t>nd testing activities.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During testing, the Incident form displayed the required behavior based on the configured conditions. For example, the form showed:</w:t>
      </w:r>
    </w:p>
    <w:p w:rsidR="002A404B" w:rsidRDefault="000C59B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Impact = 1 - High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Urgency = 1 - High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Priority = 1 - Critical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Assignment Group = CAB Approval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Assi</w:t>
      </w:r>
      <w:r>
        <w:rPr>
          <w:rStyle w:val="Strong"/>
          <w:rFonts w:ascii="Calibri" w:hAnsi="Calibri"/>
          <w:sz w:val="28"/>
          <w:szCs w:val="28"/>
        </w:rPr>
        <w:t>gned To = Howard Johnson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 message was also displayed indicating that the urgency was set to High for a High impact incident.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final state was recorded as evidence of the completed project testing.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7.8 GitHub and Project Files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project </w:t>
      </w:r>
      <w:r>
        <w:rPr>
          <w:rFonts w:ascii="Calibri" w:hAnsi="Calibri"/>
          <w:sz w:val="28"/>
          <w:szCs w:val="28"/>
        </w:rPr>
        <w:t>documentation and related files are maintained in the project GitHub repository.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repository contains the project materials organized according to the required project phases. The repository link is included in the final submission.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files an</w:t>
      </w:r>
      <w:r>
        <w:rPr>
          <w:rFonts w:ascii="Calibri" w:hAnsi="Calibri"/>
          <w:sz w:val="28"/>
          <w:szCs w:val="28"/>
        </w:rPr>
        <w:t>d documentation should be kept organized so that the teacher and team members can easily access the required information.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7.9 Document Quality and Maintenance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documentation is prepared in a clear and organized format.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following points were </w:t>
      </w:r>
      <w:r>
        <w:rPr>
          <w:rFonts w:ascii="Calibri" w:hAnsi="Calibri"/>
          <w:sz w:val="28"/>
          <w:szCs w:val="28"/>
        </w:rPr>
        <w:t>considered: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Consistent headings and formatting.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Proper figure numbers and captions.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Clear explanation of each project phase.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Relevant screenshots.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Correct sequence of project activities.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Proper organization of project files.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Easy readability and unde</w:t>
      </w:r>
      <w:r>
        <w:rPr>
          <w:rFonts w:ascii="Calibri" w:hAnsi="Calibri"/>
          <w:sz w:val="28"/>
          <w:szCs w:val="28"/>
        </w:rPr>
        <w:t xml:space="preserve">rstanding. 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documentation can also be used as a reference if the Client Script or UI Policy needs to be modified in the future.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7.10 Final Documentation Checklist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Before submitting the project, the team verifies that: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All eight phases are included.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P</w:t>
      </w:r>
      <w:r>
        <w:rPr>
          <w:rFonts w:ascii="Calibri" w:hAnsi="Calibri"/>
          <w:sz w:val="28"/>
          <w:szCs w:val="28"/>
        </w:rPr>
        <w:t xml:space="preserve">roject details are provided.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Development screenshots are included.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Testing screenshots are included.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Test results are documented.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GitHub repository link is provided.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Project demonstration information is provided.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All required project files are organized.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final document is checked for formatting and errors. 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7.11 Conclusion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Documentation Phase brings together the complete work performed during the project. It records the requirements, design, devel</w:t>
      </w:r>
      <w:r>
        <w:rPr>
          <w:rFonts w:ascii="Calibri" w:hAnsi="Calibri"/>
          <w:sz w:val="28"/>
          <w:szCs w:val="28"/>
        </w:rPr>
        <w:t>opment, testing, results, and supporting evidence in a structured manner.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documentation provides a clear record of the implementation of </w:t>
      </w:r>
      <w:r>
        <w:rPr>
          <w:rStyle w:val="Strong"/>
          <w:rFonts w:ascii="Calibri" w:hAnsi="Calibri"/>
          <w:sz w:val="28"/>
          <w:szCs w:val="28"/>
        </w:rPr>
        <w:t>Client Script and UI Policy in the ServiceNow Incident module</w:t>
      </w:r>
      <w:r>
        <w:rPr>
          <w:rFonts w:ascii="Calibri" w:hAnsi="Calibri"/>
          <w:sz w:val="28"/>
          <w:szCs w:val="28"/>
        </w:rPr>
        <w:t xml:space="preserve"> and supports the final project submission and demonst</w:t>
      </w:r>
      <w:r>
        <w:rPr>
          <w:rFonts w:ascii="Calibri" w:hAnsi="Calibri"/>
          <w:sz w:val="28"/>
          <w:szCs w:val="28"/>
        </w:rPr>
        <w:t>ration.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sectPr w:rsidR="002A404B">
      <w:pgSz w:w="11906" w:h="16838"/>
      <w:pgMar w:top="1209" w:right="1209" w:bottom="1209" w:left="1209" w:header="0" w:footer="0" w:gutter="0"/>
      <w:pgBorders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21F5"/>
    <w:multiLevelType w:val="multilevel"/>
    <w:tmpl w:val="E50A6C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4AC5AB2"/>
    <w:multiLevelType w:val="multilevel"/>
    <w:tmpl w:val="5EB6FB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9595F84"/>
    <w:multiLevelType w:val="multilevel"/>
    <w:tmpl w:val="51B046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A8E257B"/>
    <w:multiLevelType w:val="multilevel"/>
    <w:tmpl w:val="492EE7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A8C120E"/>
    <w:multiLevelType w:val="multilevel"/>
    <w:tmpl w:val="871A79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63C2B77"/>
    <w:multiLevelType w:val="multilevel"/>
    <w:tmpl w:val="76A873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8ED64DD"/>
    <w:multiLevelType w:val="multilevel"/>
    <w:tmpl w:val="8474E9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6E6B5AA7"/>
    <w:multiLevelType w:val="multilevel"/>
    <w:tmpl w:val="F6B41C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04B"/>
    <w:rsid w:val="000C59B0"/>
    <w:rsid w:val="002A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2770A4-779C-4C39-96C7-9B232C29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b018744919c554f449be3b95521feb69</Template>
  <TotalTime>0</TotalTime>
  <Pages>2</Pages>
  <Words>828</Words>
  <Characters>4723</Characters>
  <Application>Microsoft Office Word</Application>
  <DocSecurity>4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word</cp:lastModifiedBy>
  <cp:revision>2</cp:revision>
  <dcterms:created xsi:type="dcterms:W3CDTF">2026-09-27T17:43:00Z</dcterms:created>
  <dcterms:modified xsi:type="dcterms:W3CDTF">2026-09-27T17:43:00Z</dcterms:modified>
  <dc:language>en-IN</dc:language>
</cp:coreProperties>
</file>