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3C3" w:rsidRDefault="00103E7E">
      <w:pPr>
        <w:jc w:val="center"/>
        <w:rPr>
          <w:rFonts w:ascii="Arial Black" w:hAnsi="Arial Black"/>
          <w:sz w:val="36"/>
          <w:szCs w:val="36"/>
        </w:rPr>
      </w:pPr>
      <w:bookmarkStart w:id="0" w:name="_GoBack"/>
      <w:bookmarkEnd w:id="0"/>
      <w:r>
        <w:rPr>
          <w:rStyle w:val="Strong"/>
          <w:rFonts w:ascii="Arial Black" w:hAnsi="Arial Black"/>
          <w:sz w:val="36"/>
          <w:szCs w:val="36"/>
        </w:rPr>
        <w:t>PROJECT TITLE</w:t>
      </w:r>
      <w:r>
        <w:rPr>
          <w:rFonts w:ascii="Arial Black" w:hAnsi="Arial Black"/>
          <w:sz w:val="36"/>
          <w:szCs w:val="36"/>
        </w:rPr>
        <w:br/>
      </w:r>
      <w:r>
        <w:rPr>
          <w:rStyle w:val="Strong"/>
          <w:rFonts w:ascii="Arial Black" w:hAnsi="Arial Black"/>
          <w:sz w:val="36"/>
          <w:szCs w:val="36"/>
        </w:rPr>
        <w:t>IMPLEMENT CLIENT SCRIPT &amp; UI POLICY</w:t>
      </w:r>
      <w:r>
        <w:rPr>
          <w:rFonts w:ascii="Arial Black" w:hAnsi="Arial Black"/>
          <w:sz w:val="36"/>
          <w:szCs w:val="36"/>
        </w:rPr>
        <w:br/>
      </w:r>
      <w:r>
        <w:rPr>
          <w:rStyle w:val="Strong"/>
          <w:rFonts w:ascii="Arial Black" w:hAnsi="Arial Black"/>
          <w:sz w:val="36"/>
          <w:szCs w:val="36"/>
        </w:rPr>
        <w:t>(INCIDENT)</w:t>
      </w:r>
    </w:p>
    <w:p w:rsidR="004B03C3" w:rsidRDefault="004B03C3">
      <w:pPr>
        <w:jc w:val="center"/>
        <w:rPr>
          <w:rFonts w:ascii="Arial Black" w:hAnsi="Arial Black"/>
          <w:sz w:val="36"/>
          <w:szCs w:val="36"/>
        </w:rPr>
      </w:pPr>
    </w:p>
    <w:p w:rsidR="004B03C3" w:rsidRDefault="004B03C3">
      <w:pPr>
        <w:jc w:val="center"/>
        <w:rPr>
          <w:rFonts w:ascii="Arial Black" w:hAnsi="Arial Black"/>
          <w:sz w:val="36"/>
          <w:szCs w:val="36"/>
        </w:rPr>
      </w:pPr>
    </w:p>
    <w:p w:rsidR="004B03C3" w:rsidRDefault="004B03C3">
      <w:pPr>
        <w:rPr>
          <w:rFonts w:ascii="Arial Black" w:hAnsi="Arial Black"/>
          <w:sz w:val="36"/>
          <w:szCs w:val="36"/>
        </w:rPr>
      </w:pPr>
    </w:p>
    <w:p w:rsidR="004B03C3" w:rsidRDefault="00103E7E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Team Members</w:t>
      </w:r>
    </w:p>
    <w:p w:rsidR="004B03C3" w:rsidRDefault="00103E7E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 xml:space="preserve">1. K. Thavachselvi </w:t>
      </w:r>
    </w:p>
    <w:p w:rsidR="004B03C3" w:rsidRDefault="00103E7E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 xml:space="preserve">2. B. Mohanapriya 3. </w:t>
      </w:r>
    </w:p>
    <w:p w:rsidR="004B03C3" w:rsidRDefault="00103E7E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3. K. Thamaraiselvi</w:t>
      </w:r>
    </w:p>
    <w:p w:rsidR="004B03C3" w:rsidRDefault="00103E7E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 xml:space="preserve">4. R. Sivarajani </w:t>
      </w:r>
    </w:p>
    <w:p w:rsidR="004B03C3" w:rsidRDefault="00103E7E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 xml:space="preserve">5. S.Thasmeem </w:t>
      </w:r>
    </w:p>
    <w:p w:rsidR="004B03C3" w:rsidRDefault="004B03C3">
      <w:pPr>
        <w:rPr>
          <w:rFonts w:ascii="Arial" w:hAnsi="Arial"/>
          <w:sz w:val="32"/>
          <w:szCs w:val="32"/>
        </w:rPr>
      </w:pPr>
    </w:p>
    <w:p w:rsidR="004B03C3" w:rsidRDefault="00103E7E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Project Submitted By</w:t>
      </w:r>
    </w:p>
    <w:p w:rsidR="004B03C3" w:rsidRDefault="00103E7E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B.Sc. Information Technology</w:t>
      </w:r>
    </w:p>
    <w:p w:rsidR="004B03C3" w:rsidRDefault="00103E7E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 xml:space="preserve">Dr. Umayal Ramanathan College </w:t>
      </w:r>
      <w:r>
        <w:rPr>
          <w:rFonts w:ascii="Arial" w:hAnsi="Arial"/>
          <w:sz w:val="32"/>
          <w:szCs w:val="32"/>
        </w:rPr>
        <w:t>for Women</w:t>
      </w:r>
    </w:p>
    <w:p w:rsidR="004B03C3" w:rsidRDefault="00103E7E">
      <w:pPr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Academic Year: 2026–2027</w:t>
      </w:r>
    </w:p>
    <w:p w:rsidR="004B03C3" w:rsidRDefault="004B03C3">
      <w:pPr>
        <w:rPr>
          <w:rFonts w:ascii="Arial" w:hAnsi="Arial"/>
          <w:sz w:val="32"/>
          <w:szCs w:val="32"/>
        </w:rPr>
      </w:pPr>
    </w:p>
    <w:p w:rsidR="004B03C3" w:rsidRDefault="004B03C3">
      <w:pPr>
        <w:rPr>
          <w:rFonts w:ascii="Arial" w:hAnsi="Arial"/>
          <w:sz w:val="32"/>
          <w:szCs w:val="32"/>
        </w:rPr>
      </w:pPr>
    </w:p>
    <w:p w:rsidR="004B03C3" w:rsidRDefault="00103E7E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2. Requirement Analysis Phase</w:t>
      </w:r>
    </w:p>
    <w:p w:rsidR="004B03C3" w:rsidRDefault="00103E7E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2.1 Introduction</w:t>
      </w:r>
    </w:p>
    <w:p w:rsidR="004B03C3" w:rsidRDefault="00103E7E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Calibri" w:hAnsi="Calibri"/>
          <w:sz w:val="28"/>
          <w:szCs w:val="28"/>
        </w:rPr>
        <w:t xml:space="preserve">The Requirement Analysis Phase is an important stage of the project </w:t>
      </w:r>
      <w:r>
        <w:rPr>
          <w:rStyle w:val="Strong"/>
          <w:rFonts w:ascii="Calibri" w:hAnsi="Calibri"/>
          <w:sz w:val="28"/>
          <w:szCs w:val="28"/>
        </w:rPr>
        <w:t>“Implement Client Script &amp; UI Policy (Incident)”</w:t>
      </w:r>
      <w:r>
        <w:rPr>
          <w:rFonts w:ascii="Calibri" w:hAnsi="Calibri"/>
          <w:sz w:val="28"/>
          <w:szCs w:val="28"/>
        </w:rPr>
        <w:t>. In this phase, the team identifies and analyzes the re</w:t>
      </w:r>
      <w:r>
        <w:rPr>
          <w:rFonts w:ascii="Calibri" w:hAnsi="Calibri"/>
          <w:sz w:val="28"/>
          <w:szCs w:val="28"/>
        </w:rPr>
        <w:t>quirements needed to implement Client Script and UI Policy in the ServiceNow Incident module.</w:t>
      </w:r>
    </w:p>
    <w:p w:rsidR="004B03C3" w:rsidRDefault="00103E7E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Calibri" w:hAnsi="Calibri"/>
          <w:sz w:val="28"/>
          <w:szCs w:val="28"/>
        </w:rPr>
        <w:t>The main purpose of this phase is to understand the existing Incident form, identify the fields that require</w:t>
      </w:r>
      <w:r>
        <w:rPr>
          <w:rFonts w:ascii="Arial Black" w:hAnsi="Arial Black"/>
          <w:sz w:val="32"/>
          <w:szCs w:val="32"/>
        </w:rPr>
        <w:t xml:space="preserve"> </w:t>
      </w:r>
      <w:r>
        <w:rPr>
          <w:rFonts w:ascii="Calibri" w:hAnsi="Calibri"/>
          <w:sz w:val="28"/>
          <w:szCs w:val="28"/>
        </w:rPr>
        <w:t>dynamic control or validation, and determine how Clie</w:t>
      </w:r>
      <w:r>
        <w:rPr>
          <w:rFonts w:ascii="Calibri" w:hAnsi="Calibri"/>
          <w:sz w:val="28"/>
          <w:szCs w:val="28"/>
        </w:rPr>
        <w:t>nt Script and UI Policy can be used to improve the form.</w:t>
      </w:r>
    </w:p>
    <w:p w:rsidR="004B03C3" w:rsidRDefault="00103E7E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Calibri" w:hAnsi="Calibri"/>
          <w:sz w:val="28"/>
          <w:szCs w:val="28"/>
        </w:rPr>
        <w:t>The team studied the Incident form and analyzed the behavior of different fields. Based on the project</w:t>
      </w:r>
      <w:r>
        <w:rPr>
          <w:rFonts w:ascii="Arial Black" w:hAnsi="Arial Black"/>
          <w:sz w:val="32"/>
          <w:szCs w:val="32"/>
        </w:rPr>
        <w:t xml:space="preserve"> </w:t>
      </w:r>
      <w:r>
        <w:rPr>
          <w:rFonts w:ascii="Calibri" w:hAnsi="Calibri"/>
          <w:sz w:val="28"/>
          <w:szCs w:val="28"/>
        </w:rPr>
        <w:t>objectives, the functional and technical requirements were identified.</w:t>
      </w:r>
    </w:p>
    <w:p w:rsidR="004B03C3" w:rsidRDefault="004B03C3">
      <w:pPr>
        <w:rPr>
          <w:rFonts w:ascii="Arial Black" w:hAnsi="Arial Black"/>
          <w:sz w:val="32"/>
          <w:szCs w:val="32"/>
        </w:rPr>
      </w:pPr>
    </w:p>
    <w:p w:rsidR="004B03C3" w:rsidRDefault="00103E7E">
      <w:pPr>
        <w:pStyle w:val="Heading2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2.2 Existing System Anal</w:t>
      </w:r>
      <w:r>
        <w:rPr>
          <w:rFonts w:ascii="Arial Black" w:hAnsi="Arial Black"/>
          <w:sz w:val="32"/>
          <w:szCs w:val="32"/>
        </w:rPr>
        <w:t>ysis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existing ServiceNow Incident form contains several fields used to record incident information.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Some of the commonly used fields include: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Caller 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Short Description 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Description 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Category 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Subcategory 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Impact 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Urgency 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Priority 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Assignment Group 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Assigned To 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State </w:t>
      </w:r>
    </w:p>
    <w:p w:rsidR="004B03C3" w:rsidRDefault="00103E7E">
      <w:pPr>
        <w:pStyle w:val="BodyText"/>
        <w:numPr>
          <w:ilvl w:val="0"/>
          <w:numId w:val="1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Contact Type 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team analyzed these fields to understand their purpose and existing behavior.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During the analysis, it was identified that some fields may require additional control depending on the values entered by the user. For exam</w:t>
      </w:r>
      <w:r>
        <w:rPr>
          <w:rFonts w:ascii="Calibri" w:hAnsi="Calibri"/>
          <w:sz w:val="28"/>
          <w:szCs w:val="28"/>
        </w:rPr>
        <w:t>ple, a field may need to become mandatory when a particular condition is satisfied, or a field may need to become read-only or hidden based on the selected value.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Therefore, Client Script and UI Policy were considered suitable features for implementing the</w:t>
      </w:r>
      <w:r>
        <w:rPr>
          <w:rFonts w:ascii="Calibri" w:hAnsi="Calibri"/>
          <w:sz w:val="28"/>
          <w:szCs w:val="28"/>
        </w:rPr>
        <w:t>se requirements.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2.3 Functional Requirements</w:t>
      </w:r>
    </w:p>
    <w:p w:rsidR="004B03C3" w:rsidRDefault="00103E7E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Calibri" w:hAnsi="Calibri"/>
          <w:sz w:val="28"/>
          <w:szCs w:val="28"/>
        </w:rPr>
        <w:t xml:space="preserve">Functional requirements describe </w:t>
      </w:r>
      <w:r>
        <w:rPr>
          <w:rStyle w:val="Strong"/>
          <w:rFonts w:ascii="Calibri" w:hAnsi="Calibri"/>
          <w:sz w:val="28"/>
          <w:szCs w:val="28"/>
        </w:rPr>
        <w:t>what the system should do</w:t>
      </w:r>
      <w:r>
        <w:rPr>
          <w:rFonts w:ascii="Calibri" w:hAnsi="Calibri"/>
          <w:sz w:val="28"/>
          <w:szCs w:val="28"/>
        </w:rPr>
        <w:t>.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identified functional requirements are: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1. Client-side Validation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system should validate appropriate information entered by the user on the I</w:t>
      </w:r>
      <w:r>
        <w:rPr>
          <w:rFonts w:ascii="Calibri" w:hAnsi="Calibri"/>
          <w:sz w:val="28"/>
          <w:szCs w:val="28"/>
        </w:rPr>
        <w:t>ncident form.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Client Script can be used to perform validation without requiring the form to be submitted first.</w:t>
      </w: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2. Dynamic Field Behaviour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Incident form should be able to change field behaviour according to specified conditions.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For example:</w:t>
      </w:r>
    </w:p>
    <w:p w:rsidR="004B03C3" w:rsidRDefault="00103E7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 field can become mandatory. </w:t>
      </w:r>
    </w:p>
    <w:p w:rsidR="004B03C3" w:rsidRDefault="00103E7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 field can become read-only. </w:t>
      </w:r>
    </w:p>
    <w:p w:rsidR="004B03C3" w:rsidRDefault="00103E7E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 field can be displayed or hidden. </w:t>
      </w: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3. Condition-Based Actions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system should perform an action when a particular condition is satisfied.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condition may depend on the value selected in an</w:t>
      </w:r>
      <w:r>
        <w:rPr>
          <w:rFonts w:ascii="Calibri" w:hAnsi="Calibri"/>
          <w:sz w:val="28"/>
          <w:szCs w:val="28"/>
        </w:rPr>
        <w:t xml:space="preserve"> Incident field.</w:t>
      </w: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4. User-Friendly Incident Form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implemented functionality should make the Incident form easier for users to complete correctly.</w:t>
      </w: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5. Data Accuracy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system should help prevent incomplete or incorrect information from being entered into </w:t>
      </w:r>
      <w:r>
        <w:rPr>
          <w:rFonts w:ascii="Calibri" w:hAnsi="Calibri"/>
          <w:sz w:val="28"/>
          <w:szCs w:val="28"/>
        </w:rPr>
        <w:t>important fields.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2.4 Client Script Requirements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following requirements were identified for Client Script:</w:t>
      </w:r>
    </w:p>
    <w:p w:rsidR="004B03C3" w:rsidRDefault="00103E7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Client Script should be created for the Incident table. </w:t>
      </w:r>
    </w:p>
    <w:p w:rsidR="004B03C3" w:rsidRDefault="00103E7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It should work on the Incident form. </w:t>
      </w:r>
    </w:p>
    <w:p w:rsidR="004B03C3" w:rsidRDefault="00103E7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Appropriate client-side logic should be defined. </w:t>
      </w:r>
    </w:p>
    <w:p w:rsidR="004B03C3" w:rsidRDefault="00103E7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script should respond to the required form event. </w:t>
      </w:r>
    </w:p>
    <w:p w:rsidR="004B03C3" w:rsidRDefault="00103E7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It should validate or control information according to the project requirement. </w:t>
      </w:r>
    </w:p>
    <w:p w:rsidR="004B03C3" w:rsidRDefault="00103E7E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It should provide the expected result when the specified condition occurs. 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Client Scripts can be associated with </w:t>
      </w:r>
      <w:r>
        <w:rPr>
          <w:rFonts w:ascii="Calibri" w:hAnsi="Calibri"/>
          <w:sz w:val="28"/>
          <w:szCs w:val="28"/>
        </w:rPr>
        <w:t>different form events such as:</w:t>
      </w:r>
    </w:p>
    <w:p w:rsidR="004B03C3" w:rsidRDefault="00103E7E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onLoad</w:t>
      </w:r>
      <w:r>
        <w:rPr>
          <w:rFonts w:ascii="Calibri" w:hAnsi="Calibri"/>
          <w:sz w:val="28"/>
          <w:szCs w:val="28"/>
        </w:rPr>
        <w:t xml:space="preserve"> </w:t>
      </w:r>
    </w:p>
    <w:p w:rsidR="004B03C3" w:rsidRDefault="00103E7E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onChange</w:t>
      </w:r>
      <w:r>
        <w:rPr>
          <w:rFonts w:ascii="Calibri" w:hAnsi="Calibri"/>
          <w:sz w:val="28"/>
          <w:szCs w:val="28"/>
        </w:rPr>
        <w:t xml:space="preserve"> </w:t>
      </w:r>
    </w:p>
    <w:p w:rsidR="004B03C3" w:rsidRDefault="00103E7E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onSubmit</w:t>
      </w:r>
      <w:r>
        <w:rPr>
          <w:rFonts w:ascii="Calibri" w:hAnsi="Calibri"/>
          <w:sz w:val="28"/>
          <w:szCs w:val="28"/>
        </w:rPr>
        <w:t xml:space="preserve"> </w:t>
      </w:r>
    </w:p>
    <w:p w:rsidR="004B03C3" w:rsidRDefault="00103E7E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onCellEdit</w:t>
      </w:r>
      <w:r>
        <w:rPr>
          <w:rFonts w:ascii="Calibri" w:hAnsi="Calibri"/>
          <w:sz w:val="28"/>
          <w:szCs w:val="28"/>
        </w:rPr>
        <w:t xml:space="preserve"> 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For this project, the required event will be selected according to the specific functionality being implemented.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2.5 UI Policy Requirements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following requirements were identified </w:t>
      </w:r>
      <w:r>
        <w:rPr>
          <w:rFonts w:ascii="Calibri" w:hAnsi="Calibri"/>
          <w:sz w:val="28"/>
          <w:szCs w:val="28"/>
        </w:rPr>
        <w:t>for UI Policy:</w:t>
      </w:r>
    </w:p>
    <w:p w:rsidR="004B03C3" w:rsidRDefault="00103E7E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Policy should be created for the Incident table. </w:t>
      </w:r>
    </w:p>
    <w:p w:rsidR="004B03C3" w:rsidRDefault="00103E7E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 suitable condition should be defined. </w:t>
      </w:r>
    </w:p>
    <w:p w:rsidR="004B03C3" w:rsidRDefault="00103E7E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UI Policy should control the required Incident fields. </w:t>
      </w:r>
    </w:p>
    <w:p w:rsidR="004B03C3" w:rsidRDefault="00103E7E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Fields should change their properties according to the condition. </w:t>
      </w:r>
    </w:p>
    <w:p w:rsidR="004B03C3" w:rsidRDefault="00103E7E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required UI Poli</w:t>
      </w:r>
      <w:r>
        <w:rPr>
          <w:rFonts w:ascii="Calibri" w:hAnsi="Calibri"/>
          <w:sz w:val="28"/>
          <w:szCs w:val="28"/>
        </w:rPr>
        <w:t>cy Actions should be configured.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properties that can be controlled include: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val="en-US" w:eastAsia="en-US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7985" cy="17430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UI Policy is mainly used to control the appearance and behaviour of fields on the Incident form without writing scripting code for these basic field-property changes.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2.6 N</w:t>
      </w:r>
      <w:r>
        <w:rPr>
          <w:rFonts w:ascii="Calibri" w:hAnsi="Calibri"/>
          <w:sz w:val="28"/>
          <w:szCs w:val="28"/>
        </w:rPr>
        <w:t>on-Functional Requirements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Non-functional requirements describe </w:t>
      </w:r>
      <w:r>
        <w:rPr>
          <w:rStyle w:val="Strong"/>
          <w:rFonts w:ascii="Calibri" w:hAnsi="Calibri"/>
          <w:sz w:val="28"/>
          <w:szCs w:val="28"/>
        </w:rPr>
        <w:t>how the system should perform</w:t>
      </w:r>
      <w:r>
        <w:rPr>
          <w:rFonts w:ascii="Calibri" w:hAnsi="Calibri"/>
          <w:sz w:val="28"/>
          <w:szCs w:val="28"/>
        </w:rPr>
        <w:t>.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non-functional requirements are:</w:t>
      </w: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1. Usability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Incident form should be simple and easy for users to understand.</w:t>
      </w: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2. Reliability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Client Script and </w:t>
      </w:r>
      <w:r>
        <w:rPr>
          <w:rFonts w:ascii="Calibri" w:hAnsi="Calibri"/>
          <w:sz w:val="28"/>
          <w:szCs w:val="28"/>
        </w:rPr>
        <w:t>UI Policy should work consistently when the defined conditions are satisfied.</w:t>
      </w: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3. Performance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implemented functionality should not unnecessarily slow down the Incident form.</w:t>
      </w: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4. Maintainability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configuration should be easy to understand and modify in</w:t>
      </w:r>
      <w:r>
        <w:rPr>
          <w:rFonts w:ascii="Calibri" w:hAnsi="Calibri"/>
          <w:sz w:val="28"/>
          <w:szCs w:val="28"/>
        </w:rPr>
        <w:t xml:space="preserve"> the future.</w:t>
      </w: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5. Accuracy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implementation should help maintain accurate and complete Incident information.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2.7 Technical Requirements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requires the following technical components:</w:t>
      </w:r>
    </w:p>
    <w:p w:rsidR="004B03C3" w:rsidRDefault="00103E7E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ServiceNow platform </w:t>
      </w:r>
    </w:p>
    <w:p w:rsidR="004B03C3" w:rsidRDefault="00103E7E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Incident Management module </w:t>
      </w:r>
    </w:p>
    <w:p w:rsidR="004B03C3" w:rsidRDefault="00103E7E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Incident table </w:t>
      </w:r>
    </w:p>
    <w:p w:rsidR="004B03C3" w:rsidRDefault="00103E7E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Client Script </w:t>
      </w:r>
    </w:p>
    <w:p w:rsidR="004B03C3" w:rsidRDefault="00103E7E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Policy </w:t>
      </w:r>
    </w:p>
    <w:p w:rsidR="004B03C3" w:rsidRDefault="00103E7E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Policy Actions </w:t>
      </w:r>
    </w:p>
    <w:p w:rsidR="004B03C3" w:rsidRDefault="00103E7E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Incident form </w:t>
      </w:r>
    </w:p>
    <w:p w:rsidR="004B03C3" w:rsidRDefault="00103E7E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Appropriate user access/permissions 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is implemented within the ServiceNow environment using the available configuration and scripting features.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2.8 Hardware and Soft</w:t>
      </w:r>
      <w:r>
        <w:rPr>
          <w:rFonts w:ascii="Calibri" w:hAnsi="Calibri"/>
          <w:sz w:val="28"/>
          <w:szCs w:val="28"/>
        </w:rPr>
        <w:t>ware Requirements</w:t>
      </w: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Hardware Requirements</w:t>
      </w:r>
    </w:p>
    <w:p w:rsidR="004B03C3" w:rsidRDefault="00103E7E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Computer or laptop </w:t>
      </w:r>
    </w:p>
    <w:p w:rsidR="004B03C3" w:rsidRDefault="00103E7E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Stable Internet connection </w:t>
      </w:r>
    </w:p>
    <w:p w:rsidR="004B03C3" w:rsidRDefault="00103E7E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Sufficient memory and processing capability to access the ServiceNow platform </w:t>
      </w:r>
    </w:p>
    <w:p w:rsidR="004B03C3" w:rsidRDefault="00103E7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Software Requirements</w:t>
      </w:r>
    </w:p>
    <w:p w:rsidR="004B03C3" w:rsidRDefault="00103E7E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Operating System such as Windows </w:t>
      </w:r>
    </w:p>
    <w:p w:rsidR="004B03C3" w:rsidRDefault="00103E7E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Web browser such as Google Chrome or Microsoft Edge </w:t>
      </w:r>
    </w:p>
    <w:p w:rsidR="004B03C3" w:rsidRDefault="00103E7E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ServiceNow instance </w:t>
      </w:r>
    </w:p>
    <w:p w:rsidR="004B03C3" w:rsidRDefault="00103E7E">
      <w:pPr>
        <w:pStyle w:val="BodyText"/>
        <w:numPr>
          <w:ilvl w:val="0"/>
          <w:numId w:val="8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ServiceNow Incident Management module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2.9 Input Requirements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Incident form receives information from the user through different fields.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Examples include:</w:t>
      </w:r>
    </w:p>
    <w:p w:rsidR="004B03C3" w:rsidRDefault="00103E7E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Caller </w:t>
      </w:r>
    </w:p>
    <w:p w:rsidR="004B03C3" w:rsidRDefault="00103E7E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Category </w:t>
      </w:r>
    </w:p>
    <w:p w:rsidR="004B03C3" w:rsidRDefault="00103E7E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Impac</w:t>
      </w:r>
      <w:r>
        <w:rPr>
          <w:rFonts w:ascii="Calibri" w:hAnsi="Calibri"/>
          <w:sz w:val="28"/>
          <w:szCs w:val="28"/>
        </w:rPr>
        <w:t xml:space="preserve">t </w:t>
      </w:r>
    </w:p>
    <w:p w:rsidR="004B03C3" w:rsidRDefault="00103E7E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Urgency </w:t>
      </w:r>
    </w:p>
    <w:p w:rsidR="004B03C3" w:rsidRDefault="00103E7E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Short Description </w:t>
      </w:r>
    </w:p>
    <w:p w:rsidR="004B03C3" w:rsidRDefault="00103E7E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Description </w:t>
      </w:r>
    </w:p>
    <w:p w:rsidR="004B03C3" w:rsidRDefault="00103E7E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Assignment Group </w:t>
      </w:r>
    </w:p>
    <w:p w:rsidR="004B03C3" w:rsidRDefault="00103E7E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Assigned To </w:t>
      </w:r>
    </w:p>
    <w:p w:rsidR="004B03C3" w:rsidRDefault="00103E7E">
      <w:pPr>
        <w:pStyle w:val="BodyText"/>
        <w:numPr>
          <w:ilvl w:val="0"/>
          <w:numId w:val="9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State 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entered or selected values are used to determine whether the defined Client Script or UI Policy conditions should be triggered.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2.10 Expected Output Requirements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After </w:t>
      </w:r>
      <w:r>
        <w:rPr>
          <w:rFonts w:ascii="Calibri" w:hAnsi="Calibri"/>
          <w:sz w:val="28"/>
          <w:szCs w:val="28"/>
        </w:rPr>
        <w:t>implementing the requirements, the Incident form should provide the expected behaviour.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Depending on the defined condition:</w:t>
      </w:r>
    </w:p>
    <w:p w:rsidR="004B03C3" w:rsidRDefault="00103E7E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Required fields should become mandatory. </w:t>
      </w:r>
    </w:p>
    <w:p w:rsidR="004B03C3" w:rsidRDefault="00103E7E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Certain fields should become read-only. </w:t>
      </w:r>
    </w:p>
    <w:p w:rsidR="004B03C3" w:rsidRDefault="00103E7E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Certain fields should be displayed or hidden. </w:t>
      </w:r>
    </w:p>
    <w:p w:rsidR="004B03C3" w:rsidRDefault="00103E7E">
      <w:pPr>
        <w:pStyle w:val="BodyText"/>
        <w:numPr>
          <w:ilvl w:val="0"/>
          <w:numId w:val="10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</w:t>
      </w:r>
      <w:r>
        <w:rPr>
          <w:rFonts w:ascii="Calibri" w:hAnsi="Calibri"/>
          <w:sz w:val="28"/>
          <w:szCs w:val="28"/>
        </w:rPr>
        <w:t xml:space="preserve">lient-side validation should occur where required. </w:t>
      </w:r>
    </w:p>
    <w:p w:rsidR="004B03C3" w:rsidRDefault="00103E7E">
      <w:pPr>
        <w:pStyle w:val="BodyText"/>
        <w:numPr>
          <w:ilvl w:val="0"/>
          <w:numId w:val="10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Users should receive the expected response when incorrect or incomplete information is entered. 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final output should improve the usability and data quality of the Incident form.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2.11 Requirement Summ</w:t>
      </w:r>
      <w:r>
        <w:rPr>
          <w:rFonts w:ascii="Calibri" w:hAnsi="Calibri"/>
          <w:sz w:val="28"/>
          <w:szCs w:val="28"/>
        </w:rPr>
        <w:t>ary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requirements identified for the project can be summarized as follows: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val="en-US" w:eastAsia="en-US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0525" cy="34321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2.12 Finalized Requirements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After analyzing the existing Incident form and discussing the project objectives, the following requirements were finalized: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103E7E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Implement Client Script on the Incident form. </w:t>
      </w:r>
    </w:p>
    <w:p w:rsidR="004B03C3" w:rsidRDefault="00103E7E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Define the required Client Script condition and action. </w:t>
      </w:r>
    </w:p>
    <w:p w:rsidR="004B03C3" w:rsidRDefault="00103E7E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Implement UI Policy on the Incident form. </w:t>
      </w:r>
    </w:p>
    <w:p w:rsidR="004B03C3" w:rsidRDefault="00103E7E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Define the required UI Policy condition. </w:t>
      </w:r>
    </w:p>
    <w:p w:rsidR="004B03C3" w:rsidRDefault="00103E7E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Configure UI Policy Actions for the selected fields. </w:t>
      </w:r>
    </w:p>
    <w:p w:rsidR="004B03C3" w:rsidRDefault="00103E7E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Test the field behaviour under different conditions. </w:t>
      </w:r>
    </w:p>
    <w:p w:rsidR="004B03C3" w:rsidRDefault="00103E7E">
      <w:pPr>
        <w:pStyle w:val="BodyText"/>
        <w:numPr>
          <w:ilvl w:val="0"/>
          <w:numId w:val="1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Ensure that the implemented functionality works as expected. </w:t>
      </w:r>
    </w:p>
    <w:p w:rsidR="004B03C3" w:rsidRDefault="00103E7E">
      <w:pPr>
        <w:pStyle w:val="BodyText"/>
        <w:numPr>
          <w:ilvl w:val="0"/>
          <w:numId w:val="11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Improve the accuracy and usability of Incident data entry. </w:t>
      </w:r>
    </w:p>
    <w:p w:rsidR="004B03C3" w:rsidRDefault="00103E7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These requirements provide the foundation for the </w:t>
      </w:r>
      <w:r>
        <w:rPr>
          <w:rStyle w:val="Strong"/>
          <w:rFonts w:ascii="Calibri" w:hAnsi="Calibri"/>
          <w:sz w:val="28"/>
          <w:szCs w:val="28"/>
        </w:rPr>
        <w:t>Project Design Phase</w:t>
      </w:r>
      <w:r>
        <w:rPr>
          <w:rFonts w:ascii="Calibri" w:hAnsi="Calibri"/>
          <w:sz w:val="28"/>
          <w:szCs w:val="28"/>
        </w:rPr>
        <w:t>, where th</w:t>
      </w:r>
      <w:r>
        <w:rPr>
          <w:rFonts w:ascii="Calibri" w:hAnsi="Calibri"/>
          <w:sz w:val="28"/>
          <w:szCs w:val="28"/>
        </w:rPr>
        <w:t>e actual design and implementation approach will be planned.</w:t>
      </w: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4B03C3">
      <w:pPr>
        <w:pStyle w:val="BodyText"/>
        <w:rPr>
          <w:rFonts w:ascii="Calibri" w:hAnsi="Calibri"/>
          <w:sz w:val="28"/>
          <w:szCs w:val="28"/>
        </w:rPr>
      </w:pPr>
    </w:p>
    <w:p w:rsidR="004B03C3" w:rsidRDefault="004B03C3">
      <w:pPr>
        <w:rPr>
          <w:rFonts w:ascii="Arial Black" w:hAnsi="Arial Black"/>
          <w:sz w:val="32"/>
          <w:szCs w:val="32"/>
        </w:rPr>
      </w:pPr>
    </w:p>
    <w:sectPr w:rsidR="004B03C3">
      <w:pgSz w:w="11906" w:h="16838"/>
      <w:pgMar w:top="1209" w:right="1209" w:bottom="1209" w:left="1209" w:header="0" w:footer="0" w:gutter="0"/>
      <w:pgBorders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3FF7"/>
    <w:multiLevelType w:val="multilevel"/>
    <w:tmpl w:val="3320D2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FA660D7"/>
    <w:multiLevelType w:val="multilevel"/>
    <w:tmpl w:val="E2C0A3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4F14795"/>
    <w:multiLevelType w:val="multilevel"/>
    <w:tmpl w:val="C2CA799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3729511C"/>
    <w:multiLevelType w:val="multilevel"/>
    <w:tmpl w:val="BC92E5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55F72AF3"/>
    <w:multiLevelType w:val="multilevel"/>
    <w:tmpl w:val="D6F068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64EB62F1"/>
    <w:multiLevelType w:val="multilevel"/>
    <w:tmpl w:val="0A00E1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5EF4C6E"/>
    <w:multiLevelType w:val="multilevel"/>
    <w:tmpl w:val="974484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72590F74"/>
    <w:multiLevelType w:val="multilevel"/>
    <w:tmpl w:val="F176EB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41A55F4"/>
    <w:multiLevelType w:val="multilevel"/>
    <w:tmpl w:val="98E648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791E5360"/>
    <w:multiLevelType w:val="multilevel"/>
    <w:tmpl w:val="8E8645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D7E20F8"/>
    <w:multiLevelType w:val="multilevel"/>
    <w:tmpl w:val="140E9F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E165B90"/>
    <w:multiLevelType w:val="multilevel"/>
    <w:tmpl w:val="E23A53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3"/>
  </w:num>
  <w:num w:numId="8">
    <w:abstractNumId w:val="10"/>
  </w:num>
  <w:num w:numId="9">
    <w:abstractNumId w:val="8"/>
  </w:num>
  <w:num w:numId="10">
    <w:abstractNumId w:val="7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3C3"/>
    <w:rsid w:val="00103E7E"/>
    <w:rsid w:val="004B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5AD5A2-6166-4846-B117-7739A2B3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f4df7d52d674678a67e8f59c071ad6e8</Template>
  <TotalTime>0</TotalTime>
  <Pages>2</Pages>
  <Words>1064</Words>
  <Characters>6067</Characters>
  <Application>Microsoft Office Word</Application>
  <DocSecurity>4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dc:description/>
  <cp:lastModifiedBy>word</cp:lastModifiedBy>
  <cp:revision>2</cp:revision>
  <dcterms:created xsi:type="dcterms:W3CDTF">2026-09-27T17:41:00Z</dcterms:created>
  <dcterms:modified xsi:type="dcterms:W3CDTF">2026-09-27T17:41:00Z</dcterms:modified>
  <dc:language>en-IN</dc:language>
</cp:coreProperties>
</file>